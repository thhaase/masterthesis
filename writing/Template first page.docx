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wmf" ContentType="image/x-wmf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Allmntstyckeformat"/>
        <w:ind w:right="-1"/>
        <w:jc w:val="right"/>
        <w:rPr>
          <w:rStyle w:val="IntenseEmphasis"/>
          <w:lang w:val="en-US"/>
        </w:rPr>
      </w:pPr>
      <w:r>
        <w:rPr>
          <w:rStyle w:val="IntenseEmphasis"/>
          <w:lang w:val="en-US"/>
        </w:rPr>
        <w:t>Linköping University | Department of Management and Engineering</w:t>
      </w:r>
    </w:p>
    <w:p>
      <w:pPr>
        <w:pStyle w:val="Allmntstyckeformat"/>
        <w:ind w:right="-1"/>
        <w:jc w:val="right"/>
        <w:rPr>
          <w:rStyle w:val="IntenseEmphasis"/>
          <w:lang w:val="en-US"/>
        </w:rPr>
      </w:pPr>
      <w:r>
        <w:rPr>
          <w:rStyle w:val="IntenseEmphasis"/>
          <w:lang w:val="en-US"/>
        </w:rPr>
        <w:t>Master’s thesis, 30 credits| Master’s programme</w:t>
      </w:r>
    </w:p>
    <w:p>
      <w:pPr>
        <w:pStyle w:val="Allmntstyckeformat"/>
        <w:ind w:right="-1"/>
        <w:jc w:val="right"/>
        <w:rPr>
          <w:rStyle w:val="IntenseEmphasis"/>
          <w:lang w:val="en-US"/>
        </w:rPr>
      </w:pPr>
      <w:r>
        <w:rPr>
          <w:rStyle w:val="IntenseEmphasis"/>
          <w:lang w:val="en-US"/>
        </w:rPr>
        <w:t>Spring  2026| LIU-IEI-FIL-A–26/05238–SE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Title"/>
        <w:rPr>
          <w:lang w:val="en-US"/>
        </w:rPr>
      </w:pPr>
      <w:r>
        <w:rPr>
          <w:lang w:val="en-US"/>
        </w:rPr>
        <w:t>Activating Antagonism</w:t>
      </w:r>
    </w:p>
    <w:p>
      <w:pPr>
        <w:pStyle w:val="Subtitle"/>
        <w:rPr>
          <w:lang w:val="en-US"/>
        </w:rPr>
      </w:pPr>
      <w:r>
        <w:rPr>
          <w:lang w:val="en-US"/>
        </w:rPr>
        <w:t xml:space="preserve">– </w:t>
      </w:r>
      <w:r>
        <w:rPr>
          <w:lang w:val="en-US"/>
        </w:rPr>
        <w:t xml:space="preserve">Populism and Ego-Network Structure among German </w:t>
      </w:r>
      <w:r>
        <w:rPr>
          <w:lang w:val="en-US"/>
        </w:rPr>
        <w:t>MPs on Twitter</w:t>
      </w:r>
    </w:p>
    <w:p>
      <w:pPr>
        <w:pStyle w:val="Allmntstyckeformat"/>
        <w:ind w:left="1701" w:right="685"/>
        <w:rPr>
          <w:rFonts w:ascii="Calibri-Italic" w:hAnsi="Calibri-Italic" w:cs="Calibri-Italic"/>
          <w:i/>
          <w:i/>
          <w:iCs/>
          <w:sz w:val="30"/>
          <w:szCs w:val="30"/>
          <w:lang w:val="en-US"/>
        </w:rPr>
      </w:pPr>
      <w:r>
        <w:rPr>
          <w:rFonts w:cs="Calibri-Italic" w:ascii="Calibri-Italic" w:hAnsi="Calibri-Italic"/>
          <w:i/>
          <w:iCs/>
          <w:sz w:val="30"/>
          <w:szCs w:val="30"/>
          <w:lang w:val="en-US"/>
        </w:rPr>
      </w:r>
    </w:p>
    <w:p>
      <w:pPr>
        <w:pStyle w:val="Normal"/>
        <w:ind w:left="1701" w:right="685"/>
        <w:rPr>
          <w:rFonts w:ascii="Calibri-Italic" w:hAnsi="Calibri-Italic" w:cs="Calibri-Italic"/>
          <w:i/>
          <w:i/>
          <w:iCs/>
          <w:sz w:val="30"/>
          <w:szCs w:val="30"/>
          <w:lang w:val="en-US"/>
        </w:rPr>
      </w:pPr>
      <w:r>
        <w:rPr>
          <w:rFonts w:cs="Calibri-Italic" w:ascii="Calibri-Italic" w:hAnsi="Calibri-Italic"/>
          <w:i/>
          <w:iCs/>
          <w:sz w:val="30"/>
          <w:szCs w:val="30"/>
          <w:lang w:val="en-US"/>
        </w:rPr>
      </w:r>
    </w:p>
    <w:p>
      <w:pPr>
        <w:pStyle w:val="Normal"/>
        <w:ind w:left="1701" w:right="685"/>
        <w:rPr>
          <w:rFonts w:ascii="Calibri-Italic" w:hAnsi="Calibri-Italic" w:cs="Calibri-Italic"/>
          <w:i/>
          <w:i/>
          <w:iCs/>
          <w:sz w:val="30"/>
          <w:szCs w:val="30"/>
          <w:lang w:val="en-US"/>
        </w:rPr>
      </w:pPr>
      <w:r>
        <w:rPr>
          <w:rFonts w:cs="Calibri-Italic" w:ascii="Calibri-Italic" w:hAnsi="Calibri-Italic"/>
          <w:i/>
          <w:iCs/>
          <w:sz w:val="30"/>
          <w:szCs w:val="30"/>
          <w:lang w:val="en-US"/>
        </w:rPr>
      </w:r>
    </w:p>
    <w:p>
      <w:pPr>
        <w:pStyle w:val="Allmntstyckeformat"/>
        <w:ind w:left="1701"/>
        <w:rPr>
          <w:rStyle w:val="Strong"/>
          <w:lang w:val="en-US"/>
        </w:rPr>
      </w:pPr>
      <w:r>
        <w:rPr>
          <w:rStyle w:val="Strong"/>
          <w:lang w:val="en-US"/>
        </w:rPr>
        <w:t>Thomas Haase</w:t>
      </w:r>
    </w:p>
    <w:p>
      <w:pPr>
        <w:pStyle w:val="Allmntstyckeformat"/>
        <w:ind w:left="1701"/>
        <w:rPr>
          <w:rFonts w:ascii="Calibri" w:hAnsi="Calibri" w:cs="Calibri"/>
          <w:sz w:val="20"/>
          <w:szCs w:val="20"/>
          <w:lang w:val="en-US"/>
        </w:rPr>
      </w:pPr>
      <w:r>
        <w:rPr>
          <w:rFonts w:cs="Calibri" w:ascii="Calibri" w:hAnsi="Calibri"/>
          <w:sz w:val="20"/>
          <w:szCs w:val="20"/>
          <w:lang w:val="en-US"/>
        </w:rPr>
      </w:r>
    </w:p>
    <w:p>
      <w:pPr>
        <w:pStyle w:val="Allmntstyckeformat"/>
        <w:ind w:left="1701"/>
        <w:rPr>
          <w:rStyle w:val="Emphasis"/>
          <w:lang w:val="en-US"/>
        </w:rPr>
      </w:pPr>
      <w:r>
        <w:rPr>
          <w:rStyle w:val="Emphasis"/>
          <w:lang w:val="en-US"/>
        </w:rPr>
        <w:t xml:space="preserve">Main </w:t>
      </w:r>
      <w:r>
        <w:rPr>
          <w:rStyle w:val="Emphasis"/>
          <w:lang w:val="en-US"/>
        </w:rPr>
        <w:t>Supervisor: Károly Takács</w:t>
      </w:r>
    </w:p>
    <w:p>
      <w:pPr>
        <w:pStyle w:val="Allmntstyckeformat"/>
        <w:ind w:left="1701"/>
        <w:rPr>
          <w:rStyle w:val="Emphasis"/>
          <w:lang w:val="en-US"/>
        </w:rPr>
      </w:pPr>
      <w:r>
        <w:rPr>
          <w:rStyle w:val="Emphasis"/>
          <w:lang w:val="en-US"/>
        </w:rPr>
        <w:t>Second Supervisor: Philipp Lorenz-Spreen</w:t>
      </w:r>
    </w:p>
    <w:p>
      <w:pPr>
        <w:pStyle w:val="Normal"/>
        <w:ind w:left="1701" w:right="685"/>
        <w:rPr>
          <w:rStyle w:val="Emphasis"/>
          <w:lang w:val="en-US"/>
        </w:rPr>
      </w:pPr>
      <w:r>
        <w:rPr>
          <w:rStyle w:val="Emphasis"/>
          <w:lang w:val="en-US"/>
        </w:rPr>
        <w:t>Examiner: Miriam Hurtado Bodell</w:t>
      </w:r>
    </w:p>
    <w:p>
      <w:pPr>
        <w:pStyle w:val="Normal"/>
        <w:ind w:left="2268" w:right="685"/>
        <w:rPr>
          <w:rFonts w:ascii="Calibri" w:hAnsi="Calibri" w:cs="Calibri"/>
          <w:sz w:val="20"/>
          <w:szCs w:val="20"/>
          <w:lang w:val="en-US"/>
        </w:rPr>
      </w:pPr>
      <w:r>
        <w:rPr>
          <w:rFonts w:cs="Calibri" w:ascii="Calibri" w:hAnsi="Calibri"/>
          <w:sz w:val="20"/>
          <w:szCs w:val="20"/>
          <w:lang w:val="en-US"/>
        </w:rPr>
      </w:r>
    </w:p>
    <w:p>
      <w:pPr>
        <w:pStyle w:val="Normal"/>
        <w:ind w:left="2268" w:right="685"/>
        <w:rPr>
          <w:rFonts w:ascii="Calibri" w:hAnsi="Calibri" w:cs="Calibri"/>
          <w:sz w:val="20"/>
          <w:szCs w:val="20"/>
          <w:lang w:val="en-US"/>
        </w:rPr>
      </w:pPr>
      <w:r>
        <w:rPr>
          <w:rFonts w:cs="Calibri" w:ascii="Calibri" w:hAnsi="Calibri"/>
          <w:sz w:val="20"/>
          <w:szCs w:val="20"/>
          <w:lang w:val="en-US"/>
        </w:rPr>
      </w:r>
    </w:p>
    <w:p>
      <w:pPr>
        <w:pStyle w:val="Normal"/>
        <w:ind w:left="2268" w:right="685"/>
        <w:rPr>
          <w:rFonts w:ascii="Calibri" w:hAnsi="Calibri" w:cs="Calibri"/>
          <w:sz w:val="20"/>
          <w:szCs w:val="20"/>
          <w:lang w:val="en-US"/>
        </w:rPr>
      </w:pPr>
      <w:r>
        <w:rPr>
          <w:rFonts w:cs="Calibri" w:ascii="Calibri" w:hAnsi="Calibri"/>
          <w:sz w:val="20"/>
          <w:szCs w:val="20"/>
          <w:lang w:val="en-US"/>
        </w:rPr>
      </w:r>
    </w:p>
    <w:p>
      <w:pPr>
        <w:pStyle w:val="Normal"/>
        <w:ind w:left="2268" w:right="685"/>
        <w:rPr>
          <w:rFonts w:ascii="Calibri" w:hAnsi="Calibri" w:cs="Calibri"/>
          <w:sz w:val="20"/>
          <w:szCs w:val="20"/>
          <w:lang w:val="en-US"/>
        </w:rPr>
      </w:pPr>
      <w:r>
        <w:rPr>
          <w:rFonts w:cs="Calibri" w:ascii="Calibri" w:hAnsi="Calibri"/>
          <w:sz w:val="20"/>
          <w:szCs w:val="20"/>
          <w:lang w:val="en-US"/>
        </w:rPr>
      </w:r>
    </w:p>
    <w:p>
      <w:pPr>
        <w:pStyle w:val="Normal"/>
        <w:ind w:left="2268" w:right="685"/>
        <w:rPr>
          <w:rFonts w:ascii="Calibri" w:hAnsi="Calibri" w:cs="Calibri"/>
          <w:sz w:val="20"/>
          <w:szCs w:val="20"/>
          <w:lang w:val="en-US"/>
        </w:rPr>
      </w:pPr>
      <w:r>
        <w:rPr>
          <w:rFonts w:cs="Calibri" w:ascii="Calibri" w:hAnsi="Calibri"/>
          <w:sz w:val="20"/>
          <w:szCs w:val="20"/>
          <w:lang w:val="en-US"/>
        </w:rPr>
      </w:r>
    </w:p>
    <w:p>
      <w:pPr>
        <w:pStyle w:val="Normal"/>
        <w:ind w:left="2268" w:right="685"/>
        <w:rPr>
          <w:rFonts w:ascii="Calibri" w:hAnsi="Calibri" w:cs="Calibri"/>
          <w:sz w:val="20"/>
          <w:szCs w:val="20"/>
          <w:lang w:val="en-US"/>
        </w:rPr>
      </w:pPr>
      <w:r>
        <w:rPr>
          <w:rFonts w:cs="Calibri" w:ascii="Calibri" w:hAnsi="Calibri"/>
          <w:sz w:val="20"/>
          <w:szCs w:val="20"/>
          <w:lang w:val="en-US"/>
        </w:rPr>
      </w:r>
    </w:p>
    <w:p>
      <w:pPr>
        <w:pStyle w:val="Normal"/>
        <w:ind w:left="2268" w:right="685"/>
        <w:rPr>
          <w:rFonts w:ascii="Calibri" w:hAnsi="Calibri" w:cs="Calibri"/>
          <w:sz w:val="20"/>
          <w:szCs w:val="20"/>
          <w:lang w:val="en-US"/>
        </w:rPr>
      </w:pPr>
      <w:r>
        <w:rPr>
          <w:rFonts w:cs="Calibri" w:ascii="Calibri" w:hAnsi="Calibri"/>
          <w:sz w:val="20"/>
          <w:szCs w:val="20"/>
          <w:lang w:val="en-US"/>
        </w:rPr>
      </w:r>
    </w:p>
    <w:p>
      <w:pPr>
        <w:pStyle w:val="Normal"/>
        <w:ind w:left="2268" w:right="685"/>
        <w:rPr>
          <w:rFonts w:ascii="Calibri" w:hAnsi="Calibri" w:cs="Calibri"/>
          <w:sz w:val="20"/>
          <w:szCs w:val="20"/>
          <w:lang w:val="en-US"/>
        </w:rPr>
      </w:pPr>
      <w:r>
        <w:rPr>
          <w:rFonts w:cs="Calibri" w:ascii="Calibri" w:hAnsi="Calibri"/>
          <w:sz w:val="20"/>
          <w:szCs w:val="20"/>
          <w:lang w:val="en-US"/>
        </w:rPr>
      </w:r>
    </w:p>
    <w:p>
      <w:pPr>
        <w:pStyle w:val="Normal"/>
        <w:ind w:left="2268" w:right="685"/>
        <w:rPr>
          <w:rFonts w:ascii="Calibri" w:hAnsi="Calibri" w:cs="Calibri"/>
          <w:sz w:val="20"/>
          <w:szCs w:val="20"/>
          <w:lang w:val="en-US"/>
        </w:rPr>
      </w:pPr>
      <w:r>
        <w:rPr>
          <w:rFonts w:cs="Calibri" w:ascii="Calibri" w:hAnsi="Calibri"/>
          <w:sz w:val="20"/>
          <w:szCs w:val="20"/>
          <w:lang w:val="en-US"/>
        </w:rPr>
      </w:r>
    </w:p>
    <w:p>
      <w:pPr>
        <w:pStyle w:val="Normal"/>
        <w:ind w:left="2268" w:right="685"/>
        <w:rPr>
          <w:rFonts w:ascii="Calibri" w:hAnsi="Calibri" w:cs="Calibri"/>
          <w:sz w:val="20"/>
          <w:szCs w:val="20"/>
          <w:lang w:val="en-US"/>
        </w:rPr>
      </w:pPr>
      <w:r>
        <w:rPr>
          <w:rFonts w:cs="Calibri" w:ascii="Calibri" w:hAnsi="Calibri"/>
          <w:sz w:val="20"/>
          <w:szCs w:val="20"/>
          <w:lang w:val="en-US"/>
        </w:rPr>
      </w:r>
    </w:p>
    <w:p>
      <w:pPr>
        <w:pStyle w:val="Normal"/>
        <w:ind w:left="2268" w:right="685"/>
        <w:rPr>
          <w:rFonts w:ascii="Calibri" w:hAnsi="Calibri" w:cs="Calibri"/>
          <w:sz w:val="20"/>
          <w:szCs w:val="20"/>
          <w:lang w:val="en-US"/>
        </w:rPr>
      </w:pPr>
      <w:r>
        <w:rPr>
          <w:rFonts w:cs="Calibri" w:ascii="Calibri" w:hAnsi="Calibri"/>
          <w:sz w:val="20"/>
          <w:szCs w:val="20"/>
          <w:lang w:val="en-US"/>
        </w:rPr>
      </w:r>
    </w:p>
    <w:p>
      <w:pPr>
        <w:pStyle w:val="Normal"/>
        <w:ind w:left="2268" w:right="685"/>
        <w:rPr>
          <w:rFonts w:ascii="Calibri" w:hAnsi="Calibri" w:cs="Calibri"/>
          <w:sz w:val="20"/>
          <w:szCs w:val="20"/>
          <w:lang w:val="en-US"/>
        </w:rPr>
      </w:pPr>
      <w:r>
        <w:rPr>
          <w:rFonts w:cs="Calibri" w:ascii="Calibri" w:hAnsi="Calibri"/>
          <w:sz w:val="20"/>
          <w:szCs w:val="20"/>
          <w:lang w:val="en-US"/>
        </w:rPr>
      </w:r>
    </w:p>
    <w:p>
      <w:pPr>
        <w:pStyle w:val="Normal"/>
        <w:ind w:left="2268" w:right="685"/>
        <w:rPr>
          <w:rFonts w:ascii="Calibri" w:hAnsi="Calibri" w:cs="Calibri"/>
          <w:sz w:val="20"/>
          <w:szCs w:val="20"/>
          <w:lang w:val="en-US"/>
        </w:rPr>
      </w:pPr>
      <w:r>
        <w:rPr>
          <w:rFonts w:cs="Calibri" w:ascii="Calibri" w:hAnsi="Calibri"/>
          <w:sz w:val="20"/>
          <w:szCs w:val="20"/>
          <w:lang w:val="en-US"/>
        </w:rPr>
      </w:r>
    </w:p>
    <w:p>
      <w:pPr>
        <w:pStyle w:val="Normal"/>
        <w:ind w:left="2268" w:right="685"/>
        <w:rPr>
          <w:rFonts w:ascii="Calibri" w:hAnsi="Calibri" w:cs="Calibri"/>
          <w:sz w:val="20"/>
          <w:szCs w:val="20"/>
          <w:lang w:val="en-US"/>
        </w:rPr>
      </w:pPr>
      <w:r>
        <w:rPr>
          <w:rFonts w:cs="Calibri" w:ascii="Calibri" w:hAnsi="Calibri"/>
          <w:sz w:val="20"/>
          <w:szCs w:val="20"/>
          <w:lang w:val="en-US"/>
        </w:rPr>
      </w:r>
    </w:p>
    <w:p>
      <w:pPr>
        <w:pStyle w:val="Normal"/>
        <w:ind w:left="2268" w:right="685"/>
        <w:rPr>
          <w:rFonts w:ascii="Calibri" w:hAnsi="Calibri" w:cs="Calibri"/>
          <w:sz w:val="20"/>
          <w:szCs w:val="20"/>
          <w:lang w:val="en-US"/>
        </w:rPr>
      </w:pPr>
      <w:r>
        <w:rPr>
          <w:rFonts w:cs="Calibri" w:ascii="Calibri" w:hAnsi="Calibri"/>
          <w:sz w:val="20"/>
          <w:szCs w:val="20"/>
          <w:lang w:val="en-US"/>
        </w:rPr>
      </w:r>
    </w:p>
    <w:p>
      <w:pPr>
        <w:pStyle w:val="Normal"/>
        <w:ind w:left="2268" w:right="685"/>
        <w:rPr>
          <w:rFonts w:ascii="Calibri" w:hAnsi="Calibri" w:cs="Calibri"/>
          <w:sz w:val="20"/>
          <w:szCs w:val="20"/>
          <w:lang w:val="en-US"/>
        </w:rPr>
      </w:pPr>
      <w:r>
        <w:rPr>
          <w:rFonts w:cs="Calibri" w:ascii="Calibri" w:hAnsi="Calibri"/>
          <w:sz w:val="20"/>
          <w:szCs w:val="20"/>
          <w:lang w:val="en-US"/>
        </w:rPr>
      </w:r>
    </w:p>
    <w:p>
      <w:pPr>
        <w:pStyle w:val="Normal"/>
        <w:ind w:left="2268" w:right="685"/>
        <w:rPr>
          <w:rFonts w:ascii="Calibri" w:hAnsi="Calibri" w:cs="Calibri"/>
          <w:sz w:val="20"/>
          <w:szCs w:val="20"/>
          <w:lang w:val="en-US"/>
        </w:rPr>
      </w:pPr>
      <w:r>
        <w:rPr>
          <w:rFonts w:cs="Calibri" w:ascii="Calibri" w:hAnsi="Calibri"/>
          <w:sz w:val="20"/>
          <w:szCs w:val="20"/>
          <w:lang w:val="en-US"/>
        </w:rPr>
      </w:r>
    </w:p>
    <w:p>
      <w:pPr>
        <w:pStyle w:val="Normal"/>
        <w:ind w:left="2268" w:right="685"/>
        <w:rPr>
          <w:rFonts w:ascii="Calibri" w:hAnsi="Calibri" w:cs="Calibri"/>
          <w:sz w:val="20"/>
          <w:szCs w:val="20"/>
          <w:lang w:val="en-US"/>
        </w:rPr>
      </w:pPr>
      <w:r>
        <w:rPr>
          <w:rFonts w:cs="Calibri" w:ascii="Calibri" w:hAnsi="Calibri"/>
          <w:sz w:val="20"/>
          <w:szCs w:val="20"/>
          <w:lang w:val="en-US"/>
        </w:rPr>
      </w:r>
    </w:p>
    <w:p>
      <w:pPr>
        <w:pStyle w:val="Normal"/>
        <w:ind w:left="2268" w:right="685"/>
        <w:rPr>
          <w:rFonts w:ascii="Calibri" w:hAnsi="Calibri" w:cs="Calibri"/>
          <w:sz w:val="20"/>
          <w:szCs w:val="20"/>
          <w:lang w:val="en-US"/>
        </w:rPr>
      </w:pPr>
      <w:r>
        <w:rPr>
          <w:rFonts w:cs="Calibri" w:ascii="Calibri" w:hAnsi="Calibri"/>
          <w:sz w:val="20"/>
          <w:szCs w:val="20"/>
          <w:lang w:val="en-US"/>
        </w:rPr>
      </w:r>
    </w:p>
    <w:p>
      <w:pPr>
        <w:pStyle w:val="Normal"/>
        <w:ind w:left="2268" w:right="685"/>
        <w:rPr>
          <w:rFonts w:ascii="Calibri" w:hAnsi="Calibri" w:cs="Calibri"/>
          <w:sz w:val="20"/>
          <w:szCs w:val="20"/>
          <w:lang w:val="en-US"/>
        </w:rPr>
      </w:pPr>
      <w:r>
        <w:rPr>
          <w:rFonts w:cs="Calibri" w:ascii="Calibri" w:hAnsi="Calibri"/>
          <w:sz w:val="20"/>
          <w:szCs w:val="20"/>
          <w:lang w:val="en-US"/>
        </w:rPr>
      </w:r>
    </w:p>
    <w:p>
      <w:pPr>
        <w:pStyle w:val="Normal"/>
        <w:ind w:left="2268" w:right="685"/>
        <w:rPr>
          <w:rFonts w:ascii="Calibri" w:hAnsi="Calibri" w:cs="Calibri"/>
          <w:sz w:val="20"/>
          <w:szCs w:val="20"/>
          <w:lang w:val="en-US"/>
        </w:rPr>
      </w:pPr>
      <w:r>
        <w:rPr>
          <w:rFonts w:cs="Calibri" w:ascii="Calibri" w:hAnsi="Calibri"/>
          <w:sz w:val="20"/>
          <w:szCs w:val="20"/>
          <w:lang w:val="en-US"/>
        </w:rPr>
      </w:r>
    </w:p>
    <w:p>
      <w:pPr>
        <w:pStyle w:val="Normal"/>
        <w:ind w:left="2268" w:right="685"/>
        <w:rPr>
          <w:rFonts w:ascii="Calibri" w:hAnsi="Calibri" w:cs="Calibri"/>
          <w:sz w:val="20"/>
          <w:szCs w:val="20"/>
          <w:lang w:val="en-US"/>
        </w:rPr>
      </w:pPr>
      <w:r>
        <w:rPr>
          <w:rFonts w:cs="Calibri" w:ascii="Calibri" w:hAnsi="Calibri"/>
          <w:sz w:val="20"/>
          <w:szCs w:val="20"/>
          <w:lang w:val="en-US"/>
        </w:rPr>
        <w:drawing>
          <wp:anchor behindDoc="0" distT="0" distB="0" distL="114300" distR="114300" simplePos="0" locked="0" layoutInCell="0" allowOverlap="1" relativeHeight="2">
            <wp:simplePos x="0" y="0"/>
            <wp:positionH relativeFrom="margin">
              <wp:posOffset>-61595</wp:posOffset>
            </wp:positionH>
            <wp:positionV relativeFrom="page">
              <wp:posOffset>9227820</wp:posOffset>
            </wp:positionV>
            <wp:extent cx="2391410" cy="867410"/>
            <wp:effectExtent l="0" t="0" r="0" b="0"/>
            <wp:wrapTight wrapText="bothSides">
              <wp:wrapPolygon edited="0">
                <wp:start x="1459" y="4375"/>
                <wp:lineTo x="1459" y="4427"/>
                <wp:lineTo x="1459" y="4478"/>
                <wp:lineTo x="1459" y="4530"/>
                <wp:lineTo x="1459" y="4581"/>
                <wp:lineTo x="1459" y="4633"/>
                <wp:lineTo x="1459" y="4684"/>
                <wp:lineTo x="1459" y="4736"/>
                <wp:lineTo x="1459" y="4787"/>
                <wp:lineTo x="1459" y="4840"/>
                <wp:lineTo x="1459" y="4890"/>
                <wp:lineTo x="1459" y="4943"/>
                <wp:lineTo x="1459" y="4993"/>
                <wp:lineTo x="1459" y="5046"/>
                <wp:lineTo x="1459" y="5096"/>
                <wp:lineTo x="1459" y="5148"/>
                <wp:lineTo x="1459" y="5198"/>
                <wp:lineTo x="1459" y="5251"/>
                <wp:lineTo x="1459" y="5301"/>
                <wp:lineTo x="1459" y="5354"/>
                <wp:lineTo x="1459" y="5404"/>
                <wp:lineTo x="1459" y="5457"/>
                <wp:lineTo x="1459" y="5508"/>
                <wp:lineTo x="1459" y="5560"/>
                <wp:lineTo x="1459" y="5611"/>
                <wp:lineTo x="1459" y="5663"/>
                <wp:lineTo x="1459" y="5714"/>
                <wp:lineTo x="1459" y="5766"/>
                <wp:lineTo x="1459" y="5817"/>
                <wp:lineTo x="1459" y="5869"/>
                <wp:lineTo x="1459" y="5920"/>
                <wp:lineTo x="1459" y="5973"/>
                <wp:lineTo x="1459" y="6023"/>
                <wp:lineTo x="1459" y="6076"/>
                <wp:lineTo x="1459" y="6126"/>
                <wp:lineTo x="1459" y="6178"/>
                <wp:lineTo x="1459" y="6228"/>
                <wp:lineTo x="1459" y="6281"/>
                <wp:lineTo x="1459" y="6331"/>
                <wp:lineTo x="1459" y="6384"/>
                <wp:lineTo x="1459" y="6434"/>
                <wp:lineTo x="1459" y="6487"/>
                <wp:lineTo x="1459" y="6537"/>
                <wp:lineTo x="1459" y="6590"/>
                <wp:lineTo x="1459" y="6641"/>
                <wp:lineTo x="1459" y="6693"/>
                <wp:lineTo x="1459" y="6744"/>
                <wp:lineTo x="1459" y="6796"/>
                <wp:lineTo x="1459" y="6847"/>
                <wp:lineTo x="1459" y="6899"/>
                <wp:lineTo x="1459" y="6950"/>
                <wp:lineTo x="1459" y="7002"/>
                <wp:lineTo x="1459" y="7053"/>
                <wp:lineTo x="1459" y="7105"/>
                <wp:lineTo x="1459" y="7156"/>
                <wp:lineTo x="1459" y="7208"/>
                <wp:lineTo x="1459" y="7260"/>
                <wp:lineTo x="1459" y="7311"/>
                <wp:lineTo x="1459" y="7363"/>
                <wp:lineTo x="1459" y="7414"/>
                <wp:lineTo x="1459" y="7466"/>
                <wp:lineTo x="1459" y="7517"/>
                <wp:lineTo x="1459" y="7569"/>
                <wp:lineTo x="1459" y="7620"/>
                <wp:lineTo x="1459" y="7673"/>
                <wp:lineTo x="1459" y="7723"/>
                <wp:lineTo x="1459" y="7776"/>
                <wp:lineTo x="1459" y="7826"/>
                <wp:lineTo x="1459" y="7879"/>
                <wp:lineTo x="1459" y="7929"/>
                <wp:lineTo x="1459" y="7982"/>
                <wp:lineTo x="1459" y="8032"/>
                <wp:lineTo x="1459" y="8085"/>
                <wp:lineTo x="1459" y="8135"/>
                <wp:lineTo x="1459" y="8188"/>
                <wp:lineTo x="1459" y="8237"/>
                <wp:lineTo x="1459" y="8290"/>
                <wp:lineTo x="1459" y="8341"/>
                <wp:lineTo x="1459" y="8393"/>
                <wp:lineTo x="1459" y="8444"/>
                <wp:lineTo x="1459" y="8496"/>
                <wp:lineTo x="1459" y="8547"/>
                <wp:lineTo x="1459" y="8599"/>
                <wp:lineTo x="1459" y="8650"/>
                <wp:lineTo x="1459" y="8702"/>
                <wp:lineTo x="1459" y="8753"/>
                <wp:lineTo x="1459" y="8806"/>
                <wp:lineTo x="1459" y="8856"/>
                <wp:lineTo x="1459" y="8909"/>
                <wp:lineTo x="1459" y="8959"/>
                <wp:lineTo x="1459" y="9012"/>
                <wp:lineTo x="1459" y="9062"/>
                <wp:lineTo x="1459" y="9115"/>
                <wp:lineTo x="1459" y="9165"/>
                <wp:lineTo x="1459" y="9218"/>
                <wp:lineTo x="1459" y="9267"/>
                <wp:lineTo x="1459" y="9320"/>
                <wp:lineTo x="1459" y="9370"/>
                <wp:lineTo x="1459" y="9423"/>
                <wp:lineTo x="1459" y="9473"/>
                <wp:lineTo x="1459" y="9526"/>
                <wp:lineTo x="1459" y="9577"/>
                <wp:lineTo x="1459" y="9629"/>
                <wp:lineTo x="1459" y="9680"/>
                <wp:lineTo x="1459" y="9732"/>
                <wp:lineTo x="1459" y="9783"/>
                <wp:lineTo x="1459" y="9835"/>
                <wp:lineTo x="1459" y="9886"/>
                <wp:lineTo x="1459" y="9938"/>
                <wp:lineTo x="1459" y="9989"/>
                <wp:lineTo x="1459" y="10042"/>
                <wp:lineTo x="1459" y="10092"/>
                <wp:lineTo x="1459" y="10145"/>
                <wp:lineTo x="1459" y="10195"/>
                <wp:lineTo x="1459" y="10248"/>
                <wp:lineTo x="1459" y="10297"/>
                <wp:lineTo x="1459" y="10350"/>
                <wp:lineTo x="1459" y="10400"/>
                <wp:lineTo x="1459" y="10453"/>
                <wp:lineTo x="1459" y="10503"/>
                <wp:lineTo x="1459" y="10556"/>
                <wp:lineTo x="1459" y="10606"/>
                <wp:lineTo x="1459" y="10659"/>
                <wp:lineTo x="1459" y="10710"/>
                <wp:lineTo x="1459" y="10762"/>
                <wp:lineTo x="1459" y="10813"/>
                <wp:lineTo x="1459" y="10865"/>
                <wp:lineTo x="1459" y="10916"/>
                <wp:lineTo x="1459" y="10968"/>
                <wp:lineTo x="1459" y="11019"/>
                <wp:lineTo x="1459" y="11071"/>
                <wp:lineTo x="1459" y="11122"/>
                <wp:lineTo x="1459" y="11175"/>
                <wp:lineTo x="1459" y="11225"/>
                <wp:lineTo x="1459" y="11278"/>
                <wp:lineTo x="1459" y="11327"/>
                <wp:lineTo x="1459" y="11380"/>
                <wp:lineTo x="1459" y="11430"/>
                <wp:lineTo x="1459" y="11483"/>
                <wp:lineTo x="1459" y="11533"/>
                <wp:lineTo x="1459" y="11586"/>
                <wp:lineTo x="1459" y="11636"/>
                <wp:lineTo x="1459" y="11689"/>
                <wp:lineTo x="1459" y="11739"/>
                <wp:lineTo x="1459" y="11792"/>
                <wp:lineTo x="1459" y="11842"/>
                <wp:lineTo x="1459" y="11895"/>
                <wp:lineTo x="1459" y="11946"/>
                <wp:lineTo x="1459" y="11998"/>
                <wp:lineTo x="1459" y="12049"/>
                <wp:lineTo x="1459" y="12101"/>
                <wp:lineTo x="1459" y="12152"/>
                <wp:lineTo x="1459" y="12204"/>
                <wp:lineTo x="1459" y="12255"/>
                <wp:lineTo x="1459" y="12307"/>
                <wp:lineTo x="1459" y="12357"/>
                <wp:lineTo x="1459" y="12410"/>
                <wp:lineTo x="1459" y="12460"/>
                <wp:lineTo x="1459" y="12513"/>
                <wp:lineTo x="1459" y="12563"/>
                <wp:lineTo x="1459" y="12616"/>
                <wp:lineTo x="1459" y="12666"/>
                <wp:lineTo x="1459" y="12719"/>
                <wp:lineTo x="1459" y="12769"/>
                <wp:lineTo x="1459" y="12822"/>
                <wp:lineTo x="1459" y="12872"/>
                <wp:lineTo x="1459" y="12925"/>
                <wp:lineTo x="1459" y="12975"/>
                <wp:lineTo x="1459" y="13028"/>
                <wp:lineTo x="1459" y="13079"/>
                <wp:lineTo x="1459" y="13131"/>
                <wp:lineTo x="1459" y="13182"/>
                <wp:lineTo x="1459" y="13234"/>
                <wp:lineTo x="1459" y="13285"/>
                <wp:lineTo x="1459" y="13337"/>
                <wp:lineTo x="1459" y="13387"/>
                <wp:lineTo x="1459" y="13439"/>
                <wp:lineTo x="1459" y="13490"/>
                <wp:lineTo x="1459" y="13543"/>
                <wp:lineTo x="1459" y="13593"/>
                <wp:lineTo x="1459" y="13646"/>
                <wp:lineTo x="1459" y="13696"/>
                <wp:lineTo x="1459" y="13749"/>
                <wp:lineTo x="1459" y="13799"/>
                <wp:lineTo x="1459" y="13852"/>
                <wp:lineTo x="1459" y="13902"/>
                <wp:lineTo x="1459" y="13955"/>
                <wp:lineTo x="1459" y="14005"/>
                <wp:lineTo x="1459" y="14058"/>
                <wp:lineTo x="1459" y="14108"/>
                <wp:lineTo x="1459" y="14161"/>
                <wp:lineTo x="1459" y="14211"/>
                <wp:lineTo x="1459" y="14264"/>
                <wp:lineTo x="1459" y="14315"/>
                <wp:lineTo x="1459" y="14367"/>
                <wp:lineTo x="1459" y="14419"/>
                <wp:lineTo x="1459" y="14469"/>
                <wp:lineTo x="1459" y="14522"/>
                <wp:lineTo x="1459" y="14572"/>
                <wp:lineTo x="1459" y="14625"/>
                <wp:lineTo x="1459" y="14675"/>
                <wp:lineTo x="1459" y="14728"/>
                <wp:lineTo x="1459" y="14779"/>
                <wp:lineTo x="1459" y="14831"/>
                <wp:lineTo x="1459" y="14882"/>
                <wp:lineTo x="1459" y="14934"/>
                <wp:lineTo x="1459" y="14985"/>
                <wp:lineTo x="1459" y="15037"/>
                <wp:lineTo x="1459" y="15088"/>
                <wp:lineTo x="1459" y="15140"/>
                <wp:lineTo x="1459" y="15191"/>
                <wp:lineTo x="1459" y="15244"/>
                <wp:lineTo x="1459" y="15294"/>
                <wp:lineTo x="1459" y="15347"/>
                <wp:lineTo x="1459" y="15397"/>
                <wp:lineTo x="1459" y="15449"/>
                <wp:lineTo x="1459" y="15499"/>
                <wp:lineTo x="1459" y="15552"/>
                <wp:lineTo x="1459" y="15602"/>
                <wp:lineTo x="1459" y="15655"/>
                <wp:lineTo x="1459" y="15705"/>
                <wp:lineTo x="1459" y="15758"/>
                <wp:lineTo x="1459" y="15808"/>
                <wp:lineTo x="1459" y="15861"/>
                <wp:lineTo x="1459" y="15912"/>
                <wp:lineTo x="1459" y="15964"/>
                <wp:lineTo x="1459" y="16015"/>
                <wp:lineTo x="1459" y="16067"/>
                <wp:lineTo x="1459" y="16118"/>
                <wp:lineTo x="1459" y="16170"/>
                <wp:lineTo x="1459" y="16221"/>
                <wp:lineTo x="1459" y="16273"/>
                <wp:lineTo x="1459" y="16324"/>
                <wp:lineTo x="1459" y="16377"/>
                <wp:lineTo x="1459" y="16427"/>
                <wp:lineTo x="1459" y="16479"/>
                <wp:lineTo x="1459" y="16529"/>
                <wp:lineTo x="1459" y="16582"/>
                <wp:lineTo x="1459" y="16632"/>
                <wp:lineTo x="1459" y="16685"/>
                <wp:lineTo x="1459" y="16735"/>
                <wp:lineTo x="1459" y="16788"/>
                <wp:lineTo x="1459" y="16838"/>
                <wp:lineTo x="1459" y="16891"/>
                <wp:lineTo x="1459" y="16941"/>
                <wp:lineTo x="1459" y="16994"/>
                <wp:lineTo x="1459" y="17044"/>
                <wp:lineTo x="1459" y="17097"/>
                <wp:lineTo x="1459" y="17148"/>
                <wp:lineTo x="1459" y="17200"/>
                <wp:lineTo x="1459" y="17251"/>
                <wp:lineTo x="1459" y="17303"/>
                <wp:lineTo x="1459" y="17354"/>
                <wp:lineTo x="1459" y="17406"/>
                <wp:lineTo x="1459" y="17457"/>
                <wp:lineTo x="5303" y="17508"/>
                <wp:lineTo x="5341" y="17559"/>
                <wp:lineTo x="5397" y="17612"/>
                <wp:lineTo x="5435" y="17662"/>
                <wp:lineTo x="5491" y="17715"/>
                <wp:lineTo x="5528" y="17765"/>
                <wp:lineTo x="5585" y="17818"/>
                <wp:lineTo x="5903" y="17818"/>
                <wp:lineTo x="8435" y="17765"/>
                <wp:lineTo x="8529" y="17715"/>
                <wp:lineTo x="8641" y="17662"/>
                <wp:lineTo x="8716" y="17612"/>
                <wp:lineTo x="17322" y="17559"/>
                <wp:lineTo x="17361" y="17508"/>
                <wp:lineTo x="19630" y="17457"/>
                <wp:lineTo x="19630" y="17406"/>
                <wp:lineTo x="19630" y="17354"/>
                <wp:lineTo x="19630" y="17303"/>
                <wp:lineTo x="19630" y="17251"/>
                <wp:lineTo x="19630" y="17200"/>
                <wp:lineTo x="19630" y="17148"/>
                <wp:lineTo x="19630" y="17097"/>
                <wp:lineTo x="19630" y="17044"/>
                <wp:lineTo x="19630" y="16994"/>
                <wp:lineTo x="19630" y="16941"/>
                <wp:lineTo x="19630" y="16891"/>
                <wp:lineTo x="19630" y="16838"/>
                <wp:lineTo x="19630" y="16788"/>
                <wp:lineTo x="19630" y="16735"/>
                <wp:lineTo x="19630" y="16685"/>
                <wp:lineTo x="19630" y="16632"/>
                <wp:lineTo x="19630" y="16582"/>
                <wp:lineTo x="19630" y="16529"/>
                <wp:lineTo x="19630" y="16479"/>
                <wp:lineTo x="19630" y="16427"/>
                <wp:lineTo x="19630" y="16377"/>
                <wp:lineTo x="19630" y="16324"/>
                <wp:lineTo x="19630" y="16273"/>
                <wp:lineTo x="19630" y="16221"/>
                <wp:lineTo x="19630" y="16170"/>
                <wp:lineTo x="19630" y="16118"/>
                <wp:lineTo x="19630" y="16067"/>
                <wp:lineTo x="19649" y="16015"/>
                <wp:lineTo x="19649" y="15964"/>
                <wp:lineTo x="19667" y="15912"/>
                <wp:lineTo x="19667" y="15861"/>
                <wp:lineTo x="19686" y="15808"/>
                <wp:lineTo x="19686" y="15758"/>
                <wp:lineTo x="19705" y="15705"/>
                <wp:lineTo x="19705" y="15655"/>
                <wp:lineTo x="19724" y="15602"/>
                <wp:lineTo x="19724" y="15552"/>
                <wp:lineTo x="19742" y="15499"/>
                <wp:lineTo x="19742" y="15449"/>
                <wp:lineTo x="19761" y="15397"/>
                <wp:lineTo x="19761" y="15347"/>
                <wp:lineTo x="19780" y="15294"/>
                <wp:lineTo x="19780" y="15244"/>
                <wp:lineTo x="19799" y="15191"/>
                <wp:lineTo x="19799" y="15140"/>
                <wp:lineTo x="19817" y="15088"/>
                <wp:lineTo x="19817" y="15037"/>
                <wp:lineTo x="19836" y="14985"/>
                <wp:lineTo x="19836" y="14934"/>
                <wp:lineTo x="19855" y="14882"/>
                <wp:lineTo x="19855" y="14831"/>
                <wp:lineTo x="19874" y="14779"/>
                <wp:lineTo x="19874" y="14728"/>
                <wp:lineTo x="19874" y="14675"/>
                <wp:lineTo x="19893" y="14625"/>
                <wp:lineTo x="19893" y="14572"/>
                <wp:lineTo x="19911" y="14522"/>
                <wp:lineTo x="19911" y="14469"/>
                <wp:lineTo x="19930" y="14419"/>
                <wp:lineTo x="19930" y="14367"/>
                <wp:lineTo x="19948" y="14315"/>
                <wp:lineTo x="19948" y="14264"/>
                <wp:lineTo x="19968" y="14211"/>
                <wp:lineTo x="19968" y="14161"/>
                <wp:lineTo x="19986" y="14108"/>
                <wp:lineTo x="19986" y="14058"/>
                <wp:lineTo x="20005" y="14005"/>
                <wp:lineTo x="20005" y="13955"/>
                <wp:lineTo x="20023" y="13902"/>
                <wp:lineTo x="20023" y="13852"/>
                <wp:lineTo x="20042" y="13799"/>
                <wp:lineTo x="20042" y="13749"/>
                <wp:lineTo x="20061" y="13696"/>
                <wp:lineTo x="20061" y="13646"/>
                <wp:lineTo x="20080" y="13593"/>
                <wp:lineTo x="17342" y="13543"/>
                <wp:lineTo x="17229" y="13490"/>
                <wp:lineTo x="9878" y="13439"/>
                <wp:lineTo x="9897" y="13387"/>
                <wp:lineTo x="9897" y="13337"/>
                <wp:lineTo x="9897" y="13285"/>
                <wp:lineTo x="9897" y="13234"/>
                <wp:lineTo x="9897" y="13182"/>
                <wp:lineTo x="9897" y="13131"/>
                <wp:lineTo x="9897" y="13079"/>
                <wp:lineTo x="9897" y="13028"/>
                <wp:lineTo x="9897" y="12975"/>
                <wp:lineTo x="9897" y="12925"/>
                <wp:lineTo x="9897" y="12872"/>
                <wp:lineTo x="9897" y="12822"/>
                <wp:lineTo x="9897" y="12769"/>
                <wp:lineTo x="9897" y="12719"/>
                <wp:lineTo x="9897" y="12666"/>
                <wp:lineTo x="9897" y="12616"/>
                <wp:lineTo x="9897" y="12563"/>
                <wp:lineTo x="9897" y="12513"/>
                <wp:lineTo x="9897" y="12460"/>
                <wp:lineTo x="9897" y="12410"/>
                <wp:lineTo x="18824" y="12357"/>
                <wp:lineTo x="18880" y="12307"/>
                <wp:lineTo x="18936" y="12255"/>
                <wp:lineTo x="18954" y="12204"/>
                <wp:lineTo x="18992" y="12152"/>
                <wp:lineTo x="19011" y="12101"/>
                <wp:lineTo x="19029" y="12049"/>
                <wp:lineTo x="19048" y="11998"/>
                <wp:lineTo x="19067" y="11946"/>
                <wp:lineTo x="19067" y="11895"/>
                <wp:lineTo x="19086" y="11842"/>
                <wp:lineTo x="19104" y="11792"/>
                <wp:lineTo x="19104" y="11739"/>
                <wp:lineTo x="19123" y="11689"/>
                <wp:lineTo x="19123" y="11636"/>
                <wp:lineTo x="19123" y="11586"/>
                <wp:lineTo x="19142" y="11533"/>
                <wp:lineTo x="19142" y="11483"/>
                <wp:lineTo x="19142" y="11430"/>
                <wp:lineTo x="19161" y="11380"/>
                <wp:lineTo x="19161" y="11327"/>
                <wp:lineTo x="19161" y="11278"/>
                <wp:lineTo x="19161" y="11225"/>
                <wp:lineTo x="19161" y="11175"/>
                <wp:lineTo x="19161" y="11122"/>
                <wp:lineTo x="19161" y="11071"/>
                <wp:lineTo x="19161" y="11019"/>
                <wp:lineTo x="19161" y="10968"/>
                <wp:lineTo x="19161" y="10916"/>
                <wp:lineTo x="19161" y="10865"/>
                <wp:lineTo x="19161" y="10813"/>
                <wp:lineTo x="19161" y="10762"/>
                <wp:lineTo x="19161" y="10710"/>
                <wp:lineTo x="19161" y="10659"/>
                <wp:lineTo x="19161" y="10606"/>
                <wp:lineTo x="19161" y="10556"/>
                <wp:lineTo x="19161" y="10503"/>
                <wp:lineTo x="19161" y="10453"/>
                <wp:lineTo x="18336" y="10400"/>
                <wp:lineTo x="18336" y="10350"/>
                <wp:lineTo x="18336" y="10297"/>
                <wp:lineTo x="18336" y="10248"/>
                <wp:lineTo x="18336" y="10195"/>
                <wp:lineTo x="18336" y="10145"/>
                <wp:lineTo x="18336" y="10092"/>
                <wp:lineTo x="18336" y="10042"/>
                <wp:lineTo x="18336" y="9989"/>
                <wp:lineTo x="18336" y="9938"/>
                <wp:lineTo x="18336" y="9886"/>
                <wp:lineTo x="18336" y="9835"/>
                <wp:lineTo x="18354" y="9783"/>
                <wp:lineTo x="19161" y="9732"/>
                <wp:lineTo x="19161" y="9680"/>
                <wp:lineTo x="19161" y="9629"/>
                <wp:lineTo x="19161" y="9577"/>
                <wp:lineTo x="19161" y="9526"/>
                <wp:lineTo x="19161" y="9473"/>
                <wp:lineTo x="19161" y="9423"/>
                <wp:lineTo x="19161" y="9370"/>
                <wp:lineTo x="19161" y="9320"/>
                <wp:lineTo x="19142" y="9267"/>
                <wp:lineTo x="19142" y="9218"/>
                <wp:lineTo x="19142" y="9165"/>
                <wp:lineTo x="19123" y="9115"/>
                <wp:lineTo x="19123" y="9062"/>
                <wp:lineTo x="19123" y="9012"/>
                <wp:lineTo x="19104" y="8959"/>
                <wp:lineTo x="19086" y="8909"/>
                <wp:lineTo x="19086" y="8856"/>
                <wp:lineTo x="19067" y="8806"/>
                <wp:lineTo x="19048" y="8753"/>
                <wp:lineTo x="19029" y="8702"/>
                <wp:lineTo x="19011" y="8650"/>
                <wp:lineTo x="18992" y="8599"/>
                <wp:lineTo x="18954" y="8547"/>
                <wp:lineTo x="18936" y="8496"/>
                <wp:lineTo x="18899" y="8444"/>
                <wp:lineTo x="18861" y="8393"/>
                <wp:lineTo x="18824" y="8341"/>
                <wp:lineTo x="2940" y="8290"/>
                <wp:lineTo x="2940" y="8237"/>
                <wp:lineTo x="14979" y="8188"/>
                <wp:lineTo x="14979" y="8135"/>
                <wp:lineTo x="14998" y="8085"/>
                <wp:lineTo x="15017" y="8032"/>
                <wp:lineTo x="15035" y="7982"/>
                <wp:lineTo x="15017" y="7929"/>
                <wp:lineTo x="14998" y="7879"/>
                <wp:lineTo x="14979" y="7826"/>
                <wp:lineTo x="14979" y="7776"/>
                <wp:lineTo x="14923" y="7723"/>
                <wp:lineTo x="2940" y="7673"/>
                <wp:lineTo x="2940" y="7620"/>
                <wp:lineTo x="2940" y="7569"/>
                <wp:lineTo x="2940" y="7517"/>
                <wp:lineTo x="2940" y="7466"/>
                <wp:lineTo x="2940" y="7414"/>
                <wp:lineTo x="2940" y="7363"/>
                <wp:lineTo x="2940" y="7311"/>
                <wp:lineTo x="2940" y="7260"/>
                <wp:lineTo x="2940" y="7208"/>
                <wp:lineTo x="2940" y="7156"/>
                <wp:lineTo x="2940" y="7105"/>
                <wp:lineTo x="2940" y="7053"/>
                <wp:lineTo x="2940" y="7002"/>
                <wp:lineTo x="2940" y="6950"/>
                <wp:lineTo x="2940" y="6899"/>
                <wp:lineTo x="2940" y="6847"/>
                <wp:lineTo x="2940" y="6796"/>
                <wp:lineTo x="2940" y="6744"/>
                <wp:lineTo x="2940" y="6693"/>
                <wp:lineTo x="2940" y="6641"/>
                <wp:lineTo x="2940" y="6590"/>
                <wp:lineTo x="2940" y="6537"/>
                <wp:lineTo x="2940" y="6487"/>
                <wp:lineTo x="2940" y="6434"/>
                <wp:lineTo x="2940" y="6384"/>
                <wp:lineTo x="2940" y="6331"/>
                <wp:lineTo x="2940" y="6281"/>
                <wp:lineTo x="2940" y="6228"/>
                <wp:lineTo x="2940" y="6178"/>
                <wp:lineTo x="2940" y="6126"/>
                <wp:lineTo x="2940" y="6076"/>
                <wp:lineTo x="2940" y="6023"/>
                <wp:lineTo x="2940" y="5973"/>
                <wp:lineTo x="2940" y="5920"/>
                <wp:lineTo x="2940" y="5869"/>
                <wp:lineTo x="2940" y="5817"/>
                <wp:lineTo x="2940" y="5766"/>
                <wp:lineTo x="2940" y="5714"/>
                <wp:lineTo x="2940" y="5663"/>
                <wp:lineTo x="2940" y="5611"/>
                <wp:lineTo x="2940" y="5560"/>
                <wp:lineTo x="2940" y="5508"/>
                <wp:lineTo x="2940" y="5457"/>
                <wp:lineTo x="2940" y="5404"/>
                <wp:lineTo x="2940" y="5354"/>
                <wp:lineTo x="2940" y="5301"/>
                <wp:lineTo x="2940" y="5251"/>
                <wp:lineTo x="2940" y="5198"/>
                <wp:lineTo x="2940" y="5148"/>
                <wp:lineTo x="2940" y="5096"/>
                <wp:lineTo x="2940" y="5046"/>
                <wp:lineTo x="2940" y="4993"/>
                <wp:lineTo x="2940" y="4943"/>
                <wp:lineTo x="2940" y="4890"/>
                <wp:lineTo x="2940" y="4840"/>
                <wp:lineTo x="2940" y="4787"/>
                <wp:lineTo x="2940" y="4736"/>
                <wp:lineTo x="2940" y="4684"/>
                <wp:lineTo x="2940" y="4633"/>
                <wp:lineTo x="2940" y="4581"/>
                <wp:lineTo x="2940" y="4530"/>
                <wp:lineTo x="2940" y="4478"/>
                <wp:lineTo x="2940" y="4427"/>
                <wp:lineTo x="2940" y="4375"/>
                <wp:lineTo x="1459" y="4375"/>
              </wp:wrapPolygon>
            </wp:wrapTight>
            <wp:docPr id="1" name="Bildobjekt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ildobjekt 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1410" cy="867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left="2268" w:right="685"/>
        <w:rPr>
          <w:rFonts w:ascii="Calibri" w:hAnsi="Calibri" w:cs="Calibri"/>
          <w:sz w:val="20"/>
          <w:szCs w:val="20"/>
          <w:lang w:val="en-US"/>
        </w:rPr>
      </w:pPr>
      <w:r>
        <w:rPr>
          <w:rFonts w:cs="Calibri" w:ascii="Calibri" w:hAnsi="Calibri"/>
          <w:sz w:val="20"/>
          <w:szCs w:val="20"/>
          <w:lang w:val="en-US"/>
        </w:rPr>
      </w:r>
    </w:p>
    <w:p>
      <w:pPr>
        <w:pStyle w:val="Allmntstyckeformat"/>
        <w:ind w:right="-1"/>
        <w:jc w:val="right"/>
        <w:rPr>
          <w:rStyle w:val="IntenseEmphasis"/>
        </w:rPr>
      </w:pPr>
      <w:r>
        <w:rPr>
          <w:rStyle w:val="IntenseEmphasis"/>
        </w:rPr>
        <w:t>Linköping University</w:t>
      </w:r>
    </w:p>
    <w:p>
      <w:pPr>
        <w:pStyle w:val="Allmntstyckeformat"/>
        <w:ind w:right="-1"/>
        <w:jc w:val="right"/>
        <w:rPr>
          <w:rStyle w:val="IntenseEmphasis"/>
        </w:rPr>
      </w:pPr>
      <w:r>
        <w:rPr>
          <w:rStyle w:val="IntenseEmphasis"/>
        </w:rPr>
        <w:t>SE-581 83 Linköping, Sweden</w:t>
      </w:r>
    </w:p>
    <w:p>
      <w:pPr>
        <w:pStyle w:val="Normal"/>
        <w:ind w:left="2268" w:right="-1"/>
        <w:jc w:val="right"/>
        <w:rPr>
          <w:rStyle w:val="IntenseEmphasis"/>
        </w:rPr>
      </w:pPr>
      <w:r>
        <w:rPr>
          <w:rStyle w:val="IntenseEmphasis"/>
        </w:rPr>
        <w:t>+46 013 28 10 00, www.liu.se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Georgia">
    <w:charset w:val="01"/>
    <w:family w:val="roman"/>
    <w:pitch w:val="variable"/>
  </w:font>
  <w:font w:name="Calibri">
    <w:charset w:val="01"/>
    <w:family w:val="swiss"/>
    <w:pitch w:val="variable"/>
  </w:font>
  <w:font w:name="Calibri-Italic">
    <w:charset w:val="01"/>
    <w:family w:val="roman"/>
    <w:pitch w:val="variable"/>
  </w:font>
  <w:font w:name="Calibri-Bold">
    <w:charset w:val="01"/>
    <w:family w:val="roman"/>
    <w:pitch w:val="variable"/>
  </w:font>
  <w:font w:name="Segoe UI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MinionPro-Regular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75"/>
  <w:defaultTabStop w:val="1304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sv-SE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4"/>
        <w:szCs w:val="24"/>
        <w:lang w:val="sv-SE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02aab"/>
    <w:pPr>
      <w:widowControl/>
      <w:bidi w:val="0"/>
      <w:spacing w:before="0" w:after="0"/>
      <w:jc w:val="left"/>
    </w:pPr>
    <w:rPr>
      <w:rFonts w:ascii="Georgia" w:hAnsi="Georgia" w:eastAsia="Calibri" w:cs="" w:cstheme="minorBidi" w:eastAsiaTheme="minorHAnsi"/>
      <w:color w:val="auto"/>
      <w:kern w:val="0"/>
      <w:sz w:val="24"/>
      <w:szCs w:val="24"/>
      <w:lang w:val="sv-SE" w:eastAsia="en-US" w:bidi="ar-SA"/>
    </w:rPr>
  </w:style>
  <w:style w:type="paragraph" w:styleId="Heading1">
    <w:name w:val="heading 1"/>
    <w:basedOn w:val="Normal"/>
    <w:next w:val="Normal"/>
    <w:link w:val="Rubrik1Char"/>
    <w:uiPriority w:val="9"/>
    <w:qFormat/>
    <w:rsid w:val="00a02aab"/>
    <w:pPr>
      <w:keepNext w:val="true"/>
      <w:keepLines/>
      <w:spacing w:before="240" w:after="0"/>
      <w:outlineLvl w:val="0"/>
    </w:pPr>
    <w:rPr>
      <w:rFonts w:ascii="Calibri" w:hAnsi="Calibri" w:eastAsia="宋体" w:cs="" w:cstheme="majorBidi" w:eastAsiaTheme="majorEastAsia"/>
      <w:color w:themeColor="text1" w:val="000000"/>
      <w:sz w:val="32"/>
      <w:szCs w:val="32"/>
    </w:rPr>
  </w:style>
  <w:style w:type="paragraph" w:styleId="Heading2">
    <w:name w:val="heading 2"/>
    <w:basedOn w:val="Normal"/>
    <w:next w:val="Normal"/>
    <w:link w:val="Rubrik2Char"/>
    <w:uiPriority w:val="9"/>
    <w:semiHidden/>
    <w:unhideWhenUsed/>
    <w:qFormat/>
    <w:rsid w:val="00a02aab"/>
    <w:pPr>
      <w:keepNext w:val="true"/>
      <w:keepLines/>
      <w:spacing w:before="40" w:after="0"/>
      <w:outlineLvl w:val="1"/>
    </w:pPr>
    <w:rPr>
      <w:rFonts w:ascii="Calibri" w:hAnsi="Calibri" w:eastAsia="宋体" w:cs="" w:cstheme="majorBidi" w:eastAsiaTheme="majorEastAsia"/>
      <w:color w:themeColor="text1" w:val="000000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RubrikChar" w:customStyle="1">
    <w:name w:val="Rubrik Char"/>
    <w:basedOn w:val="DefaultParagraphFont"/>
    <w:link w:val="Title"/>
    <w:uiPriority w:val="10"/>
    <w:qFormat/>
    <w:rsid w:val="00c44417"/>
    <w:rPr>
      <w:rFonts w:ascii="Calibri" w:hAnsi="Calibri" w:cs="Calibri"/>
      <w:color w:val="000000"/>
      <w:sz w:val="60"/>
      <w:szCs w:val="60"/>
    </w:rPr>
  </w:style>
  <w:style w:type="character" w:styleId="UnderrubrikChar" w:customStyle="1">
    <w:name w:val="Underrubrik Char"/>
    <w:basedOn w:val="DefaultParagraphFont"/>
    <w:link w:val="Subtitle"/>
    <w:uiPriority w:val="11"/>
    <w:qFormat/>
    <w:rsid w:val="00c44417"/>
    <w:rPr>
      <w:rFonts w:ascii="Calibri" w:hAnsi="Calibri" w:cs="Calibri"/>
      <w:color w:val="000000"/>
      <w:sz w:val="30"/>
      <w:szCs w:val="30"/>
    </w:rPr>
  </w:style>
  <w:style w:type="character" w:styleId="SubtleEmphasis">
    <w:name w:val="Subtle Emphasis"/>
    <w:uiPriority w:val="19"/>
    <w:qFormat/>
    <w:rsid w:val="00c44417"/>
    <w:rPr>
      <w:rFonts w:ascii="Calibri-Italic" w:hAnsi="Calibri-Italic" w:cs="Calibri-Italic"/>
      <w:i/>
      <w:iCs/>
      <w:sz w:val="30"/>
      <w:szCs w:val="30"/>
    </w:rPr>
  </w:style>
  <w:style w:type="character" w:styleId="Strong">
    <w:name w:val="Strong"/>
    <w:uiPriority w:val="22"/>
    <w:qFormat/>
    <w:rsid w:val="00c44417"/>
    <w:rPr>
      <w:rFonts w:ascii="Calibri-Bold" w:hAnsi="Calibri-Bold" w:cs="Calibri-Bold"/>
      <w:b/>
      <w:bCs/>
    </w:rPr>
  </w:style>
  <w:style w:type="character" w:styleId="Emphasis">
    <w:name w:val="Emphasis"/>
    <w:uiPriority w:val="20"/>
    <w:qFormat/>
    <w:rsid w:val="00c44417"/>
    <w:rPr>
      <w:rFonts w:ascii="Calibri" w:hAnsi="Calibri" w:cs="Calibri"/>
      <w:sz w:val="20"/>
      <w:szCs w:val="20"/>
    </w:rPr>
  </w:style>
  <w:style w:type="character" w:styleId="IntenseEmphasis">
    <w:name w:val="Intense Emphasis"/>
    <w:uiPriority w:val="21"/>
    <w:qFormat/>
    <w:rsid w:val="00c44417"/>
    <w:rPr>
      <w:rFonts w:ascii="Calibri" w:hAnsi="Calibri" w:cs="Calibri"/>
      <w:sz w:val="20"/>
      <w:szCs w:val="20"/>
    </w:rPr>
  </w:style>
  <w:style w:type="character" w:styleId="Rubrik1Char" w:customStyle="1">
    <w:name w:val="Rubrik 1 Char"/>
    <w:basedOn w:val="DefaultParagraphFont"/>
    <w:link w:val="Heading1"/>
    <w:uiPriority w:val="9"/>
    <w:qFormat/>
    <w:rsid w:val="00a02aab"/>
    <w:rPr>
      <w:rFonts w:ascii="Calibri" w:hAnsi="Calibri" w:eastAsia="宋体" w:cs="" w:cstheme="majorBidi" w:eastAsiaTheme="majorEastAsia"/>
      <w:color w:themeColor="text1" w:val="000000"/>
      <w:sz w:val="32"/>
      <w:szCs w:val="32"/>
    </w:rPr>
  </w:style>
  <w:style w:type="character" w:styleId="Rubrik2Char" w:customStyle="1">
    <w:name w:val="Rubrik 2 Char"/>
    <w:basedOn w:val="DefaultParagraphFont"/>
    <w:link w:val="Heading2"/>
    <w:uiPriority w:val="9"/>
    <w:semiHidden/>
    <w:qFormat/>
    <w:rsid w:val="00a02aab"/>
    <w:rPr>
      <w:rFonts w:ascii="Calibri" w:hAnsi="Calibri" w:eastAsia="宋体" w:cs="" w:cstheme="majorBidi" w:eastAsiaTheme="majorEastAsia"/>
      <w:color w:themeColor="text1" w:val="000000"/>
      <w:sz w:val="26"/>
      <w:szCs w:val="26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9f2808"/>
    <w:rPr>
      <w:sz w:val="16"/>
      <w:szCs w:val="16"/>
    </w:rPr>
  </w:style>
  <w:style w:type="character" w:styleId="KommentarerChar" w:customStyle="1">
    <w:name w:val="Kommentarer Char"/>
    <w:basedOn w:val="DefaultParagraphFont"/>
    <w:link w:val="CommentText"/>
    <w:uiPriority w:val="99"/>
    <w:semiHidden/>
    <w:qFormat/>
    <w:rsid w:val="009f2808"/>
    <w:rPr>
      <w:rFonts w:ascii="Georgia" w:hAnsi="Georgia"/>
      <w:sz w:val="20"/>
      <w:szCs w:val="20"/>
    </w:rPr>
  </w:style>
  <w:style w:type="character" w:styleId="KommentarsmneChar" w:customStyle="1">
    <w:name w:val="Kommentarsämne Char"/>
    <w:basedOn w:val="KommentarerChar"/>
    <w:link w:val="annotationsubject"/>
    <w:uiPriority w:val="99"/>
    <w:semiHidden/>
    <w:qFormat/>
    <w:rsid w:val="009f2808"/>
    <w:rPr>
      <w:rFonts w:ascii="Georgia" w:hAnsi="Georgia"/>
      <w:b/>
      <w:bCs/>
      <w:sz w:val="20"/>
      <w:szCs w:val="20"/>
    </w:rPr>
  </w:style>
  <w:style w:type="character" w:styleId="BallongtextChar" w:customStyle="1">
    <w:name w:val="Ballongtext Char"/>
    <w:basedOn w:val="DefaultParagraphFont"/>
    <w:link w:val="BalloonText"/>
    <w:uiPriority w:val="99"/>
    <w:semiHidden/>
    <w:qFormat/>
    <w:rsid w:val="009f2808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Allmntstyckeformat" w:customStyle="1">
    <w:name w:val="[Allmänt styckeformat]"/>
    <w:basedOn w:val="Normal"/>
    <w:uiPriority w:val="99"/>
    <w:qFormat/>
    <w:rsid w:val="0063489f"/>
    <w:pPr>
      <w:widowControl w:val="false"/>
      <w:spacing w:lineRule="auto" w:line="288"/>
      <w:textAlignment w:val="center"/>
    </w:pPr>
    <w:rPr>
      <w:rFonts w:ascii="MinionPro-Regular" w:hAnsi="MinionPro-Regular" w:cs="MinionPro-Regular"/>
      <w:color w:val="000000"/>
    </w:rPr>
  </w:style>
  <w:style w:type="paragraph" w:styleId="Title">
    <w:name w:val="Title"/>
    <w:basedOn w:val="Allmntstyckeformat"/>
    <w:next w:val="Normal"/>
    <w:link w:val="RubrikChar"/>
    <w:uiPriority w:val="10"/>
    <w:qFormat/>
    <w:rsid w:val="00c44417"/>
    <w:pPr>
      <w:spacing w:lineRule="auto" w:line="240"/>
      <w:ind w:left="1701" w:right="685"/>
    </w:pPr>
    <w:rPr>
      <w:rFonts w:ascii="Calibri" w:hAnsi="Calibri" w:cs="Calibri"/>
      <w:sz w:val="60"/>
      <w:szCs w:val="60"/>
    </w:rPr>
  </w:style>
  <w:style w:type="paragraph" w:styleId="Subtitle">
    <w:name w:val="Subtitle"/>
    <w:basedOn w:val="Allmntstyckeformat"/>
    <w:next w:val="Normal"/>
    <w:link w:val="UnderrubrikChar"/>
    <w:uiPriority w:val="11"/>
    <w:qFormat/>
    <w:rsid w:val="00c44417"/>
    <w:pPr>
      <w:spacing w:lineRule="auto" w:line="360"/>
      <w:ind w:left="1701" w:right="685"/>
    </w:pPr>
    <w:rPr>
      <w:rFonts w:ascii="Calibri" w:hAnsi="Calibri" w:cs="Calibri"/>
      <w:sz w:val="30"/>
      <w:szCs w:val="30"/>
    </w:rPr>
  </w:style>
  <w:style w:type="paragraph" w:styleId="NoSpacing">
    <w:name w:val="No Spacing"/>
    <w:uiPriority w:val="1"/>
    <w:qFormat/>
    <w:rsid w:val="00a02aab"/>
    <w:pPr>
      <w:widowControl/>
      <w:bidi w:val="0"/>
      <w:spacing w:before="0" w:after="0"/>
      <w:jc w:val="left"/>
    </w:pPr>
    <w:rPr>
      <w:rFonts w:ascii="Georgia" w:hAnsi="Georgia" w:eastAsia="Calibri" w:cs="" w:cstheme="minorBidi" w:eastAsiaTheme="minorHAnsi"/>
      <w:color w:val="auto"/>
      <w:kern w:val="0"/>
      <w:sz w:val="24"/>
      <w:szCs w:val="24"/>
      <w:lang w:val="sv-SE" w:eastAsia="en-US" w:bidi="ar-SA"/>
    </w:rPr>
  </w:style>
  <w:style w:type="paragraph" w:styleId="CommentText">
    <w:name w:val="annotation text"/>
    <w:basedOn w:val="Normal"/>
    <w:link w:val="KommentarerChar"/>
    <w:uiPriority w:val="99"/>
    <w:semiHidden/>
    <w:unhideWhenUsed/>
    <w:rsid w:val="009f2808"/>
    <w:pPr/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KommentarsmneChar"/>
    <w:uiPriority w:val="99"/>
    <w:semiHidden/>
    <w:unhideWhenUsed/>
    <w:qFormat/>
    <w:rsid w:val="009f2808"/>
    <w:pPr/>
    <w:rPr>
      <w:b/>
      <w:bCs/>
    </w:rPr>
  </w:style>
  <w:style w:type="paragraph" w:styleId="BalloonText">
    <w:name w:val="Balloon Text"/>
    <w:basedOn w:val="Normal"/>
    <w:link w:val="BallongtextChar"/>
    <w:uiPriority w:val="99"/>
    <w:semiHidden/>
    <w:unhideWhenUsed/>
    <w:qFormat/>
    <w:rsid w:val="009f2808"/>
    <w:pPr/>
    <w:rPr>
      <w:rFonts w:ascii="Segoe UI" w:hAnsi="Segoe UI" w:cs="Segoe UI"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Normaltabel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7" Type="http://schemas.openxmlformats.org/officeDocument/2006/relationships/customXml" Target="../customXml/item2.xml"/><Relationship Id="rId8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Office-tema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C36A6F62765564CB7A020F111915085" ma:contentTypeVersion="11" ma:contentTypeDescription="Skapa ett nytt dokument." ma:contentTypeScope="" ma:versionID="e1fd50c97ba5e889218cfd65de39638b">
  <xsd:schema xmlns:xsd="http://www.w3.org/2001/XMLSchema" xmlns:xs="http://www.w3.org/2001/XMLSchema" xmlns:p="http://schemas.microsoft.com/office/2006/metadata/properties" xmlns:ns2="691d24fb-e17e-4a5e-9414-94513e6aff25" xmlns:ns3="1a019fe7-1cbb-4790-8c4c-66bee00fcef3" targetNamespace="http://schemas.microsoft.com/office/2006/metadata/properties" ma:root="true" ma:fieldsID="9eb19714bdaef8ba5313433de14441a2" ns2:_="" ns3:_="">
    <xsd:import namespace="691d24fb-e17e-4a5e-9414-94513e6aff25"/>
    <xsd:import namespace="1a019fe7-1cbb-4790-8c4c-66bee00fcef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1d24fb-e17e-4a5e-9414-94513e6aff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eringar" ma:readOnly="false" ma:fieldId="{5cf76f15-5ced-4ddc-b409-7134ff3c332f}" ma:taxonomyMulti="true" ma:sspId="efd87c23-3b26-4c21-8b68-2b726711386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019fe7-1cbb-4790-8c4c-66bee00fcef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08acbff-b059-4e27-b2da-3ba2741ff0b7}" ma:internalName="TaxCatchAll" ma:showField="CatchAllData" ma:web="1a019fe7-1cbb-4790-8c4c-66bee00fcef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1d24fb-e17e-4a5e-9414-94513e6aff25">
      <Terms xmlns="http://schemas.microsoft.com/office/infopath/2007/PartnerControls"/>
    </lcf76f155ced4ddcb4097134ff3c332f>
    <TaxCatchAll xmlns="1a019fe7-1cbb-4790-8c4c-66bee00fcef3" xsi:nil="true"/>
  </documentManagement>
</p:properties>
</file>

<file path=customXml/itemProps1.xml><?xml version="1.0" encoding="utf-8"?>
<ds:datastoreItem xmlns:ds="http://schemas.openxmlformats.org/officeDocument/2006/customXml" ds:itemID="{C15CA087-78F0-4B93-A21B-EB303DCCE0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1d24fb-e17e-4a5e-9414-94513e6aff25"/>
    <ds:schemaRef ds:uri="1a019fe7-1cbb-4790-8c4c-66bee00fcef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2E459A7-21A7-4412-8D1A-09114A6D454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5C2C2A-D9FB-4459-85E2-484F78F8509C}">
  <ds:schemaRefs>
    <ds:schemaRef ds:uri="http://schemas.microsoft.com/office/2006/metadata/properties"/>
    <ds:schemaRef ds:uri="http://schemas.microsoft.com/office/infopath/2007/PartnerControls"/>
    <ds:schemaRef ds:uri="691d24fb-e17e-4a5e-9414-94513e6aff25"/>
    <ds:schemaRef ds:uri="1a019fe7-1cbb-4790-8c4c-66bee00fcef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Titlepage_masterthesis_IEI_template_20151021</Template>
  <TotalTime>6</TotalTime>
  <Application>LibreOffice/25.2.3.2$Linux_X86_64 LibreOffice_project/520$Build-2</Application>
  <AppVersion>15.0000</AppVersion>
  <Pages>1</Pages>
  <Words>56</Words>
  <Characters>378</Characters>
  <CharactersWithSpaces>422</CharactersWithSpaces>
  <Paragraphs>12</Paragraphs>
  <Company>Linköpings universitet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2015-11-03T08:50:00Z</dcterms:created>
  <dc:creator>AnnaCarin Stragnefeldt</dc:creator>
  <dc:description/>
  <dc:language>en-GB</dc:language>
  <cp:lastModifiedBy/>
  <cp:lastPrinted>2026-06-11T14:56:05Z</cp:lastPrinted>
  <dcterms:modified xsi:type="dcterms:W3CDTF">2026-06-11T14:55:31Z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0x010100FC36A6F62765564CB7A020F111915085</vt:lpwstr>
  </property>
</Properties>
</file>